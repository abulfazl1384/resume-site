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14:paraId="1DACABE9" w14:textId="77777777" w:rsidTr="4A915CF2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248C5203" w14:textId="2788AC76" w:rsidR="000930DE" w:rsidRPr="00EE5FCB" w:rsidRDefault="00EE5FCB" w:rsidP="00CC2921">
            <w:pPr>
              <w:pStyle w:val="Title"/>
              <w:rPr>
                <w:color w:val="000000" w:themeColor="text1"/>
              </w:rPr>
            </w:pPr>
            <w:r w:rsidRPr="00EE5FCB">
              <w:rPr>
                <w:caps w:val="0"/>
                <w:color w:val="000000" w:themeColor="text1"/>
              </w:rPr>
              <w:t>Abolfazl</w:t>
            </w:r>
          </w:p>
          <w:p w14:paraId="3632F297" w14:textId="3FFFE4DA" w:rsidR="000930DE" w:rsidRPr="00CC2921" w:rsidRDefault="00EE5FCB" w:rsidP="00CC2921">
            <w:pPr>
              <w:pStyle w:val="Subtitle"/>
            </w:pPr>
            <w:r w:rsidRPr="00EE5FCB">
              <w:rPr>
                <w:caps w:val="0"/>
              </w:rPr>
              <w:t>Arzandi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720AA6C4" w14:textId="0F19DB4B" w:rsidR="000930DE" w:rsidRPr="00EA604D" w:rsidRDefault="00EE5FCB" w:rsidP="00CC2921">
            <w:pPr>
              <w:pStyle w:val="ContactInfo"/>
            </w:pPr>
            <w:r>
              <w:t>+989223490668</w:t>
            </w:r>
            <w:r w:rsidR="00CC2921" w:rsidRPr="00CC2921">
              <w:t xml:space="preserve"> | </w:t>
            </w:r>
            <w:r>
              <w:t>arzandi_abolfazl@metaleng.iust.ac.ir</w:t>
            </w:r>
            <w:r w:rsidR="45D9D68E">
              <w:t xml:space="preserve"> </w:t>
            </w:r>
          </w:p>
        </w:tc>
      </w:tr>
      <w:tr w:rsidR="000930DE" w14:paraId="69891596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44BC31E" w14:textId="43EACDA7" w:rsidR="000930DE" w:rsidRDefault="00EE5FCB" w:rsidP="00874208">
            <w:pPr>
              <w:rPr>
                <w:lang w:bidi="fa-IR"/>
              </w:rPr>
            </w:pPr>
            <w:r w:rsidRPr="00EE5FCB">
              <w:t>I am a </w:t>
            </w:r>
            <w:r w:rsidR="00A155F2">
              <w:rPr>
                <w:i/>
                <w:iCs/>
              </w:rPr>
              <w:t xml:space="preserve">recent graduate of Iran University of Science and Technology (IUST), where I majored in Materials Science and </w:t>
            </w:r>
            <w:r w:rsidR="00412AF3">
              <w:rPr>
                <w:i/>
                <w:iCs/>
              </w:rPr>
              <w:t>specialized</w:t>
            </w:r>
            <w:r w:rsidR="00412AF3" w:rsidRPr="00412AF3">
              <w:rPr>
                <w:i/>
                <w:iCs/>
              </w:rPr>
              <w:t xml:space="preserve"> </w:t>
            </w:r>
            <w:r w:rsidR="00A155F2">
              <w:rPr>
                <w:i/>
                <w:iCs/>
              </w:rPr>
              <w:t xml:space="preserve">in the </w:t>
            </w:r>
            <w:r w:rsidRPr="00EE5FCB">
              <w:t>subfield</w:t>
            </w:r>
            <w:r>
              <w:t xml:space="preserve"> of </w:t>
            </w:r>
            <w:r w:rsidRPr="00EE5FCB">
              <w:t>Industrial Metallurgy and Life Estimation</w:t>
            </w:r>
            <w:r>
              <w:t>.</w:t>
            </w:r>
            <w:r w:rsidR="00A155F2">
              <w:t xml:space="preserve"> </w:t>
            </w:r>
            <w:r w:rsidR="00A155F2" w:rsidRPr="00A155F2">
              <w:t xml:space="preserve">I am writing to apply for the </w:t>
            </w:r>
            <w:r w:rsidR="00412AF3" w:rsidRPr="00412AF3">
              <w:t>Master of Materials Science</w:t>
            </w:r>
            <w:r w:rsidR="00412AF3">
              <w:t>,</w:t>
            </w:r>
            <w:r w:rsidR="00412AF3" w:rsidRPr="00412AF3">
              <w:t xml:space="preserve"> specializing in Microstructure and Mechanical Behavior at the Institute of Materials, Georgia Institute of Technology (GT)</w:t>
            </w:r>
            <w:r w:rsidR="00A155F2" w:rsidRPr="00A155F2">
              <w:t>. I’m very excited about the field of education</w:t>
            </w:r>
            <w:r w:rsidR="00874208">
              <w:t>. I would</w:t>
            </w:r>
            <w:r w:rsidR="00A155F2" w:rsidRPr="00A155F2">
              <w:t xml:space="preserve"> welcome the opportunity to bring my strong </w:t>
            </w:r>
            <w:r w:rsidR="00874208" w:rsidRPr="00874208">
              <w:t>analytical skills, research experience, and a deep understanding of materials science and engineering to your innovative team.</w:t>
            </w:r>
          </w:p>
        </w:tc>
      </w:tr>
      <w:tr w:rsidR="004D4E50" w14:paraId="7D2FB5B0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B0E0477" w14:textId="3C6E7C00" w:rsidR="00CC2921" w:rsidRDefault="00874208" w:rsidP="00CC2921">
            <w:pPr>
              <w:pStyle w:val="Heading1"/>
            </w:pPr>
            <w:r>
              <w:t>education</w:t>
            </w:r>
          </w:p>
          <w:p w14:paraId="5C0C20CC" w14:textId="77777777" w:rsidR="00874208" w:rsidRDefault="00874208" w:rsidP="00CC2921"/>
          <w:p w14:paraId="0C7B9C81" w14:textId="2E2560DD" w:rsidR="004D4E50" w:rsidRDefault="00874208" w:rsidP="00CC2921">
            <w:r>
              <w:t xml:space="preserve">Research Assistant </w:t>
            </w:r>
          </w:p>
        </w:tc>
      </w:tr>
      <w:tr w:rsidR="000930DE" w14:paraId="5388A12C" w14:textId="77777777" w:rsidTr="4A915CF2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A5A0B54" w14:textId="77777777" w:rsidR="00CC2921" w:rsidRDefault="00CC2921" w:rsidP="00CC2921">
            <w:pPr>
              <w:pStyle w:val="Heading2"/>
            </w:pPr>
            <w:r>
              <w:t>Bookkeeper</w:t>
            </w:r>
          </w:p>
          <w:p w14:paraId="5B715D85" w14:textId="77777777" w:rsidR="00CC2921" w:rsidRDefault="00CC2921" w:rsidP="00CC2921">
            <w:pPr>
              <w:pStyle w:val="Heading3"/>
            </w:pPr>
            <w:r>
              <w:t>Bandter Real Estate | Berkeley, CA</w:t>
            </w:r>
          </w:p>
          <w:p w14:paraId="271DA683" w14:textId="77777777" w:rsidR="00CC2921" w:rsidRDefault="00CC2921" w:rsidP="00CC2921">
            <w:pPr>
              <w:pStyle w:val="Heading4"/>
            </w:pPr>
            <w:r>
              <w:t>20XX – 20XX</w:t>
            </w:r>
          </w:p>
          <w:p w14:paraId="3789B859" w14:textId="77777777" w:rsidR="000930DE" w:rsidRDefault="00CC2921" w:rsidP="00CC2921">
            <w:r>
              <w:t>Inhouse bookkeeper for a real estate development company. Maintained financial books, tracked expenses, prepared, and submitted invoices, and oversaw payroll.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971F01F" w14:textId="77777777" w:rsidR="00CC2921" w:rsidRDefault="00CC2921" w:rsidP="00CC2921">
            <w:pPr>
              <w:pStyle w:val="Heading2"/>
            </w:pPr>
            <w:r>
              <w:t>Accounting Intern</w:t>
            </w:r>
          </w:p>
          <w:p w14:paraId="63159B2B" w14:textId="77777777" w:rsidR="00CC2921" w:rsidRDefault="00CC2921" w:rsidP="00CC2921">
            <w:pPr>
              <w:pStyle w:val="Heading3"/>
            </w:pPr>
            <w:r>
              <w:t>Olson Harris Ltd. | Vallejo, CA</w:t>
            </w:r>
          </w:p>
          <w:p w14:paraId="4EEEAC84" w14:textId="77777777" w:rsidR="00CC2921" w:rsidRDefault="00CC2921" w:rsidP="00CC2921">
            <w:pPr>
              <w:pStyle w:val="Heading4"/>
            </w:pPr>
            <w:r>
              <w:t>20XX – 20XX</w:t>
            </w:r>
          </w:p>
          <w:p w14:paraId="355D335F" w14:textId="77777777" w:rsidR="000930DE" w:rsidRPr="00CE3B09" w:rsidRDefault="00CC2921" w:rsidP="00CC2921">
            <w:r>
              <w:t>Assisted with payroll and Pensions service management for 150+ employees. Prepared invoices for more than 200 clients.</w:t>
            </w:r>
          </w:p>
        </w:tc>
      </w:tr>
      <w:tr w:rsidR="000930DE" w14:paraId="308571B7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B9BF0C6" w14:textId="0B168434" w:rsidR="00CC2921" w:rsidRDefault="00874208" w:rsidP="00CC2921">
            <w:pPr>
              <w:pStyle w:val="Heading1"/>
            </w:pPr>
            <w:r>
              <w:t>Experience</w:t>
            </w:r>
          </w:p>
          <w:p w14:paraId="6870A2F6" w14:textId="77777777" w:rsidR="00CC2921" w:rsidRDefault="00CC2921" w:rsidP="00CC2921">
            <w:pPr>
              <w:pStyle w:val="Heading2"/>
            </w:pPr>
            <w:r>
              <w:t>Bachelor of Science in Accounting, Minor in Business Administration</w:t>
            </w:r>
          </w:p>
          <w:p w14:paraId="442898B3" w14:textId="77777777" w:rsidR="00CC2921" w:rsidRDefault="00CC2921" w:rsidP="00CC2921">
            <w:pPr>
              <w:pStyle w:val="Heading3"/>
            </w:pPr>
            <w:r>
              <w:t>Bellows College</w:t>
            </w:r>
          </w:p>
          <w:p w14:paraId="6476E2FE" w14:textId="77777777" w:rsidR="00CC2921" w:rsidRDefault="00CC2921" w:rsidP="00CC2921">
            <w:pPr>
              <w:pStyle w:val="Heading4"/>
            </w:pPr>
            <w:r>
              <w:t>June 20XX</w:t>
            </w:r>
          </w:p>
          <w:p w14:paraId="3FEF0D8E" w14:textId="77777777" w:rsidR="00CC2921" w:rsidRPr="00CC2921" w:rsidRDefault="00CC2921" w:rsidP="00CC2921">
            <w:pPr>
              <w:pStyle w:val="ListBullet"/>
            </w:pPr>
            <w:r w:rsidRPr="00CC2921">
              <w:t xml:space="preserve">Distinguished member of the university’s Accounting Society </w:t>
            </w:r>
          </w:p>
          <w:p w14:paraId="50E7CDE9" w14:textId="77777777" w:rsidR="00CC2921" w:rsidRPr="00CC2921" w:rsidRDefault="00CC2921" w:rsidP="00CC2921">
            <w:pPr>
              <w:pStyle w:val="ListBullet"/>
            </w:pPr>
            <w:r w:rsidRPr="00CC2921">
              <w:t xml:space="preserve">Relevant </w:t>
            </w:r>
            <w:r w:rsidR="00094536">
              <w:t>c</w:t>
            </w:r>
            <w:r w:rsidRPr="00CC2921">
              <w:t xml:space="preserve">oursework: Advanced Financial Accounting &amp; Reporting </w:t>
            </w:r>
          </w:p>
          <w:p w14:paraId="67D34EDD" w14:textId="77777777" w:rsidR="000930DE" w:rsidRDefault="00CC2921" w:rsidP="00CC2921">
            <w:pPr>
              <w:pStyle w:val="ListBullet"/>
            </w:pPr>
            <w:r w:rsidRPr="00CC2921">
              <w:t>GPA 3.</w:t>
            </w:r>
            <w:r>
              <w:t>8</w:t>
            </w:r>
          </w:p>
        </w:tc>
      </w:tr>
      <w:tr w:rsidR="004D4E50" w14:paraId="5FB2FE10" w14:textId="77777777" w:rsidTr="4A915CF2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0A6855DF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151DD6F6" w14:textId="77777777" w:rsidTr="4A915CF2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70C99289" w14:textId="77777777" w:rsidR="00CC2921" w:rsidRPr="00CC2921" w:rsidRDefault="00CC2921" w:rsidP="00CC2921">
            <w:pPr>
              <w:pStyle w:val="ListBullet"/>
            </w:pPr>
            <w:r w:rsidRPr="00CC2921">
              <w:t>Microsoft NAV Dynamics</w:t>
            </w:r>
          </w:p>
          <w:p w14:paraId="0007931A" w14:textId="77777777" w:rsidR="00CC2921" w:rsidRPr="00CC2921" w:rsidRDefault="00CC2921" w:rsidP="00CC2921">
            <w:pPr>
              <w:pStyle w:val="ListBullet"/>
            </w:pPr>
            <w:r w:rsidRPr="00CC2921">
              <w:t>Cashflow planning and management</w:t>
            </w:r>
          </w:p>
          <w:p w14:paraId="3DA2ED57" w14:textId="77777777" w:rsidR="004D4E50" w:rsidRPr="00CC2921" w:rsidRDefault="00CC2921" w:rsidP="00CC2921">
            <w:pPr>
              <w:pStyle w:val="ListBullet"/>
            </w:pPr>
            <w:r w:rsidRPr="00CC2921">
              <w:t>State &amp; federal tax codes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2E77F27B" w14:textId="77777777" w:rsidR="00CC2921" w:rsidRPr="00CC2921" w:rsidRDefault="00CC2921" w:rsidP="00CC2921">
            <w:pPr>
              <w:pStyle w:val="ListBullet"/>
            </w:pPr>
            <w:r w:rsidRPr="00CC2921">
              <w:t>Bookkeeping</w:t>
            </w:r>
          </w:p>
          <w:p w14:paraId="4A9E31EC" w14:textId="77777777" w:rsidR="00CC2921" w:rsidRPr="00CC2921" w:rsidRDefault="00CC2921" w:rsidP="00CC2921">
            <w:pPr>
              <w:pStyle w:val="ListBullet"/>
            </w:pPr>
            <w:r w:rsidRPr="00CC2921">
              <w:t xml:space="preserve">Exceptional communication </w:t>
            </w:r>
          </w:p>
          <w:p w14:paraId="31EE1163" w14:textId="77777777" w:rsidR="004D4E50" w:rsidRPr="00CC2921" w:rsidRDefault="00CC2921" w:rsidP="00CC2921">
            <w:pPr>
              <w:pStyle w:val="ListBullet"/>
            </w:pPr>
            <w:r w:rsidRPr="00CC2921">
              <w:t>Fluent in German</w:t>
            </w:r>
          </w:p>
        </w:tc>
      </w:tr>
    </w:tbl>
    <w:p w14:paraId="34CC6699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2C4D" w14:textId="77777777" w:rsidR="00EE5FCB" w:rsidRDefault="00EE5FCB" w:rsidP="001D4099">
      <w:pPr>
        <w:spacing w:line="240" w:lineRule="auto"/>
      </w:pPr>
      <w:r>
        <w:separator/>
      </w:r>
    </w:p>
  </w:endnote>
  <w:endnote w:type="continuationSeparator" w:id="0">
    <w:p w14:paraId="412F282E" w14:textId="77777777" w:rsidR="00EE5FCB" w:rsidRDefault="00EE5FCB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0BCF" w14:textId="77777777" w:rsidR="00EE5FCB" w:rsidRDefault="00EE5FCB" w:rsidP="001D4099">
      <w:pPr>
        <w:spacing w:line="240" w:lineRule="auto"/>
      </w:pPr>
      <w:r>
        <w:separator/>
      </w:r>
    </w:p>
  </w:footnote>
  <w:footnote w:type="continuationSeparator" w:id="0">
    <w:p w14:paraId="2B044504" w14:textId="77777777" w:rsidR="00EE5FCB" w:rsidRDefault="00EE5FCB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CB"/>
    <w:rsid w:val="000524A9"/>
    <w:rsid w:val="000728A9"/>
    <w:rsid w:val="000761F2"/>
    <w:rsid w:val="000930DE"/>
    <w:rsid w:val="00094536"/>
    <w:rsid w:val="000C7498"/>
    <w:rsid w:val="000E1FE9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F1B98"/>
    <w:rsid w:val="00412AF3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43E15"/>
    <w:rsid w:val="006D15E3"/>
    <w:rsid w:val="006F747B"/>
    <w:rsid w:val="00780B8E"/>
    <w:rsid w:val="007A6961"/>
    <w:rsid w:val="007A6F7A"/>
    <w:rsid w:val="007B4E11"/>
    <w:rsid w:val="007E2006"/>
    <w:rsid w:val="007E3DA2"/>
    <w:rsid w:val="00823601"/>
    <w:rsid w:val="00867C58"/>
    <w:rsid w:val="00874208"/>
    <w:rsid w:val="00884806"/>
    <w:rsid w:val="00886679"/>
    <w:rsid w:val="008B4069"/>
    <w:rsid w:val="008D169E"/>
    <w:rsid w:val="00975E79"/>
    <w:rsid w:val="009D1FF3"/>
    <w:rsid w:val="00A155F2"/>
    <w:rsid w:val="00A30F99"/>
    <w:rsid w:val="00A40DEC"/>
    <w:rsid w:val="00A64FA3"/>
    <w:rsid w:val="00A66AFF"/>
    <w:rsid w:val="00AD79E9"/>
    <w:rsid w:val="00B24E0D"/>
    <w:rsid w:val="00C35EF0"/>
    <w:rsid w:val="00CC0FFE"/>
    <w:rsid w:val="00CC2921"/>
    <w:rsid w:val="00CE3B09"/>
    <w:rsid w:val="00D86211"/>
    <w:rsid w:val="00D92978"/>
    <w:rsid w:val="00EA604D"/>
    <w:rsid w:val="00EB5966"/>
    <w:rsid w:val="00EE5D12"/>
    <w:rsid w:val="00EE5FCB"/>
    <w:rsid w:val="00F255EB"/>
    <w:rsid w:val="00F42731"/>
    <w:rsid w:val="00F55940"/>
    <w:rsid w:val="00F62BAE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E052B"/>
  <w15:chartTrackingRefBased/>
  <w15:docId w15:val="{A8EDB15A-8D4F-484F-8C27-DDF3851A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ulfazl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resume.dotx</Template>
  <TotalTime>34</TotalTime>
  <Pages>1</Pages>
  <Words>204</Words>
  <Characters>1279</Characters>
  <Application>Microsoft Office Word</Application>
  <DocSecurity>0</DocSecurity>
  <Lines>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Abulfazl</dc:creator>
  <cp:keywords/>
  <dc:description/>
  <cp:lastModifiedBy>abulfazl arzandi</cp:lastModifiedBy>
  <cp:revision>1</cp:revision>
  <dcterms:created xsi:type="dcterms:W3CDTF">2025-03-28T13:00:00Z</dcterms:created>
  <dcterms:modified xsi:type="dcterms:W3CDTF">2025-03-28T13:34:00Z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392e57e3-304d-4634-aba9-2c38983b9b4d</vt:lpwstr>
  </property>
</Properties>
</file>